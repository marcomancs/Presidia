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B3E4D" w14:paraId="5A2BCDAB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F3C98" w14:textId="77777777" w:rsidR="00DB3E4D" w:rsidRDefault="00236834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4820A" w14:textId="77777777" w:rsidR="00DB3E4D" w:rsidRDefault="00DB3E4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D85E9" w14:textId="77777777" w:rsidR="00DB3E4D" w:rsidRDefault="0023683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7120A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Estrone base USP</w:t>
            </w:r>
          </w:p>
        </w:tc>
      </w:tr>
      <w:tr w:rsidR="00DB3E4D" w14:paraId="43771DB2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DF043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1C0A5A41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B09F5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9E31B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DB3E4D" w14:paraId="156A9CB6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5221D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5BC2EF83" w14:textId="77777777">
        <w:tblPrEx>
          <w:tblCellMar>
            <w:top w:w="0" w:type="dxa"/>
            <w:bottom w:w="0" w:type="dxa"/>
          </w:tblCellMar>
        </w:tblPrEx>
        <w:tc>
          <w:tcPr>
            <w:tcW w:w="29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AB45B" w14:textId="77777777" w:rsidR="00DB3E4D" w:rsidRDefault="0023683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5D06A" w14:textId="77777777" w:rsidR="00DB3E4D" w:rsidRDefault="0023683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945AF" w14:textId="77777777" w:rsidR="00DB3E4D" w:rsidRDefault="0023683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B3E4D" w14:paraId="689ECCDB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B637C" w14:textId="77777777" w:rsidR="00DB3E4D" w:rsidRDefault="00DB3E4D"/>
        </w:tc>
        <w:tc>
          <w:tcPr>
            <w:tcW w:w="227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46AC2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05EBA" w14:textId="77777777" w:rsidR="00DB3E4D" w:rsidRDefault="00DB3E4D"/>
        </w:tc>
        <w:tc>
          <w:tcPr>
            <w:tcW w:w="2832" w:type="dxa"/>
            <w:gridSpan w:val="7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F05FF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5EE5E" w14:textId="77777777" w:rsidR="00DB3E4D" w:rsidRDefault="00DB3E4D"/>
        </w:tc>
        <w:tc>
          <w:tcPr>
            <w:tcW w:w="2566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640C0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B3E4D" w14:paraId="23293F05" w14:textId="77777777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5D5DC" w14:textId="77777777" w:rsidR="00DB3E4D" w:rsidRDefault="00DB3E4D"/>
        </w:tc>
        <w:tc>
          <w:tcPr>
            <w:tcW w:w="227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A2CC4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43EDC" w14:textId="77777777" w:rsidR="00DB3E4D" w:rsidRDefault="00DB3E4D"/>
        </w:tc>
        <w:tc>
          <w:tcPr>
            <w:tcW w:w="2832" w:type="dxa"/>
            <w:gridSpan w:val="7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C47B9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8131" w14:textId="77777777" w:rsidR="00DB3E4D" w:rsidRDefault="00DB3E4D"/>
        </w:tc>
        <w:tc>
          <w:tcPr>
            <w:tcW w:w="2566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0E761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 forti, acidi forti, basi e agenti catabolici forti</w:t>
            </w:r>
          </w:p>
        </w:tc>
      </w:tr>
      <w:tr w:rsidR="00DB3E4D" w14:paraId="11D8F6CE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36F53" w14:textId="77777777" w:rsidR="00DB3E4D" w:rsidRDefault="00DB3E4D"/>
        </w:tc>
        <w:tc>
          <w:tcPr>
            <w:tcW w:w="227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261BA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D43F" w14:textId="77777777" w:rsidR="00DB3E4D" w:rsidRDefault="00DB3E4D"/>
        </w:tc>
        <w:tc>
          <w:tcPr>
            <w:tcW w:w="2832" w:type="dxa"/>
            <w:gridSpan w:val="7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A3529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6605E" w14:textId="77777777" w:rsidR="00DB3E4D" w:rsidRDefault="00DB3E4D"/>
        </w:tc>
        <w:tc>
          <w:tcPr>
            <w:tcW w:w="256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BB8AF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B3E4D" w14:paraId="2EDA645A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0FF99" w14:textId="77777777" w:rsidR="00DB3E4D" w:rsidRDefault="00DB3E4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B3E4D" w14:paraId="1F744F4A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8AD63" w14:textId="77777777" w:rsidR="00DB3E4D" w:rsidRDefault="0023683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05686" w14:textId="77777777" w:rsidR="00DB3E4D" w:rsidRDefault="00DB3E4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B3E4D" w14:paraId="0C70CA2D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2800E" w14:textId="77777777" w:rsidR="00DB3E4D" w:rsidRDefault="0023683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 xml:space="preserve">Vedi SD 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77F6F" w14:textId="77777777" w:rsidR="00DB3E4D" w:rsidRDefault="00DB3E4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B3E4D" w14:paraId="13FDD3F7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8D5C5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3785ABDE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965B4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F5BFE" w14:textId="77777777" w:rsidR="00DB3E4D" w:rsidRDefault="00236834">
            <w:r>
              <w:rPr>
                <w:rFonts w:ascii="Aptos" w:hAnsi="Aptos"/>
                <w:b/>
                <w:sz w:val="18"/>
                <w:szCs w:val="20"/>
              </w:rPr>
              <w:t>H351</w:t>
            </w:r>
            <w:r>
              <w:rPr>
                <w:rFonts w:ascii="Aptos" w:hAnsi="Aptos"/>
                <w:bCs/>
                <w:sz w:val="18"/>
                <w:szCs w:val="20"/>
              </w:rPr>
              <w:t>: sospettato di provocare il cancro</w:t>
            </w:r>
          </w:p>
          <w:p w14:paraId="4AF9028E" w14:textId="77777777" w:rsidR="00DB3E4D" w:rsidRDefault="00236834">
            <w:r>
              <w:rPr>
                <w:rFonts w:ascii="Aptos" w:hAnsi="Aptos"/>
                <w:b/>
                <w:bCs/>
                <w:sz w:val="18"/>
                <w:szCs w:val="20"/>
              </w:rPr>
              <w:t>H360</w:t>
            </w:r>
            <w:r>
              <w:rPr>
                <w:rFonts w:ascii="Aptos" w:hAnsi="Aptos"/>
                <w:sz w:val="18"/>
                <w:szCs w:val="20"/>
              </w:rPr>
              <w:t xml:space="preserve">: può </w:t>
            </w:r>
            <w:r>
              <w:rPr>
                <w:rFonts w:ascii="Aptos" w:hAnsi="Aptos"/>
                <w:sz w:val="18"/>
                <w:szCs w:val="20"/>
              </w:rPr>
              <w:t xml:space="preserve">nuocere alla fertilità o al feto </w:t>
            </w:r>
          </w:p>
          <w:p w14:paraId="4DE3CEE9" w14:textId="77777777" w:rsidR="00DB3E4D" w:rsidRDefault="00236834">
            <w:r>
              <w:rPr>
                <w:rFonts w:ascii="Aptos" w:hAnsi="Aptos"/>
                <w:b/>
                <w:bCs/>
                <w:sz w:val="18"/>
                <w:szCs w:val="20"/>
              </w:rPr>
              <w:t>H362</w:t>
            </w:r>
            <w:r>
              <w:rPr>
                <w:rFonts w:ascii="Aptos" w:hAnsi="Aptos"/>
                <w:sz w:val="18"/>
                <w:szCs w:val="20"/>
              </w:rPr>
              <w:t xml:space="preserve">: può essere nocivo per i lattanti allattati al seno </w:t>
            </w:r>
          </w:p>
        </w:tc>
      </w:tr>
      <w:tr w:rsidR="00DB3E4D" w14:paraId="7A73AC2B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F3AB8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C5ADE" w14:textId="77777777" w:rsidR="00DB3E4D" w:rsidRDefault="00236834">
            <w:r>
              <w:rPr>
                <w:rFonts w:ascii="Aptos" w:hAnsi="Aptos"/>
                <w:sz w:val="22"/>
                <w:szCs w:val="22"/>
              </w:rPr>
              <w:t>&lt;1 kg</w:t>
            </w:r>
          </w:p>
        </w:tc>
        <w:tc>
          <w:tcPr>
            <w:tcW w:w="24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6CF10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27F8A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DB3E4D" w14:paraId="36775F6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0E20F" w14:textId="77777777" w:rsidR="00DB3E4D" w:rsidRDefault="0023683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D3DC8" w14:textId="77777777" w:rsidR="00DB3E4D" w:rsidRDefault="0023683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407DD72" w14:textId="77777777" w:rsidR="00DB3E4D" w:rsidRDefault="0023683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</w:t>
            </w:r>
            <w:r>
              <w:rPr>
                <w:rFonts w:ascii="Aptos" w:hAnsi="Aptos"/>
                <w:sz w:val="16"/>
                <w:szCs w:val="16"/>
              </w:rPr>
              <w:t>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75CAC" w14:textId="77777777" w:rsidR="00DB3E4D" w:rsidRDefault="0023683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73AE86F" w14:textId="77777777" w:rsidR="00DB3E4D" w:rsidRDefault="0023683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9F3BBC6" w14:textId="77777777" w:rsidR="00DB3E4D" w:rsidRDefault="0023683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B3E4D" w14:paraId="7E6BC9B5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44019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4CC41EEB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621AA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62271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B3E4D" w14:paraId="111E59B0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FD5B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64DD8287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36F4E" w14:textId="77777777" w:rsidR="00DB3E4D" w:rsidRDefault="0023683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1F049" w14:textId="77777777" w:rsidR="00DB3E4D" w:rsidRDefault="0023683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BD80B" w14:textId="77777777" w:rsidR="00DB3E4D" w:rsidRDefault="0023683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BE853" w14:textId="77777777" w:rsidR="00DB3E4D" w:rsidRDefault="0023683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C9930" w14:textId="77777777" w:rsidR="00DB3E4D" w:rsidRDefault="0023683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 xml:space="preserve">Classe di </w:t>
            </w:r>
            <w:r>
              <w:rPr>
                <w:rFonts w:ascii="Aptos" w:hAnsi="Aptos"/>
                <w:b/>
                <w:sz w:val="20"/>
                <w:szCs w:val="20"/>
              </w:rPr>
              <w:t>rischio</w:t>
            </w:r>
          </w:p>
        </w:tc>
      </w:tr>
      <w:tr w:rsidR="00DB3E4D" w14:paraId="3ABC7CF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568CF" w14:textId="77777777" w:rsidR="00DB3E4D" w:rsidRDefault="0023683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29907" w14:textId="77777777" w:rsidR="00DB3E4D" w:rsidRDefault="0023683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5747D" w14:textId="77777777" w:rsidR="00DB3E4D" w:rsidRDefault="0023683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2BC2C" w14:textId="77777777" w:rsidR="00DB3E4D" w:rsidRDefault="0023683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9B8E1" w14:textId="77777777" w:rsidR="00DB3E4D" w:rsidRDefault="00DB3E4D"/>
          <w:p w14:paraId="116661DD" w14:textId="77777777" w:rsidR="00DB3E4D" w:rsidRDefault="00DB3E4D"/>
          <w:p w14:paraId="1FC511C3" w14:textId="77777777" w:rsidR="00DB3E4D" w:rsidRDefault="00DB3E4D"/>
          <w:p w14:paraId="66471B56" w14:textId="77777777" w:rsidR="00DB3E4D" w:rsidRDefault="00DB3E4D"/>
          <w:p w14:paraId="50F0A69B" w14:textId="77777777" w:rsidR="00DB3E4D" w:rsidRDefault="00DB3E4D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46585" w14:textId="77777777" w:rsidR="00DB3E4D" w:rsidRDefault="0023683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42777A8" w14:textId="77777777" w:rsidR="00DB3E4D" w:rsidRDefault="0023683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92647CA" w14:textId="77777777" w:rsidR="00DB3E4D" w:rsidRDefault="0023683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C9CEF78" w14:textId="77777777" w:rsidR="00DB3E4D" w:rsidRDefault="0023683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B9B9554" w14:textId="77777777" w:rsidR="00DB3E4D" w:rsidRDefault="0023683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B3E4D" w14:paraId="3A475A10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344E8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63DE5052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6F34C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0A27F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6AD97" w14:textId="77777777" w:rsidR="00DB3E4D" w:rsidRDefault="00236834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DB3E4D" w14:paraId="6C9C108D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C4B27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717D657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3D4F4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5391A37C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B45DF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477B8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B3E4D" w14:paraId="63273E66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9BD7E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579901AA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1AEA9" w14:textId="77777777" w:rsidR="00DB3E4D" w:rsidRDefault="00236834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Riorganizzazione dei sistemi di </w:t>
            </w:r>
            <w:r>
              <w:rPr>
                <w:rFonts w:ascii="Aptos" w:hAnsi="Aptos"/>
                <w:sz w:val="16"/>
                <w:szCs w:val="16"/>
              </w:rPr>
              <w:t xml:space="preserve">lavorazione </w:t>
            </w:r>
          </w:p>
          <w:p w14:paraId="36E680E8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43EC1355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2AE6F8E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8FA85F6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0DF1ED03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51E39E0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Attuazione di metodi di lavoro appropriati</w:t>
            </w:r>
          </w:p>
        </w:tc>
        <w:tc>
          <w:tcPr>
            <w:tcW w:w="480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EF92D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4CA1308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748F206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4799B08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Predisposizione d</w:t>
            </w:r>
            <w:r>
              <w:rPr>
                <w:rFonts w:ascii="Aptos" w:hAnsi="Aptos"/>
                <w:sz w:val="16"/>
                <w:szCs w:val="16"/>
              </w:rPr>
              <w:t>i misure di emergenza ed allarme in caso di incidenti</w:t>
            </w:r>
          </w:p>
          <w:p w14:paraId="283D6D5B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B3E4D" w14:paraId="2887DDF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1CD26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4EA39245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BC258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B93D7" w14:textId="77777777" w:rsidR="00DB3E4D" w:rsidRDefault="0023683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B3E4D" w14:paraId="5401DBC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F41F2" w14:textId="77777777" w:rsidR="00DB3E4D" w:rsidRDefault="00DB3E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3E4D" w14:paraId="1072D7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9F6C0" w14:textId="77777777" w:rsidR="00DB3E4D" w:rsidRDefault="0023683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C1532" w14:textId="77777777" w:rsidR="00DB3E4D" w:rsidRDefault="0023683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5D2C9" w14:textId="77777777" w:rsidR="00DB3E4D" w:rsidRDefault="0023683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46EFE" w14:textId="77777777" w:rsidR="00DB3E4D" w:rsidRDefault="0023683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B3E4D" w14:paraId="62CF4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F1936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Occhiali a maschera 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6F153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Guanti rischi </w:t>
            </w:r>
            <w:r>
              <w:rPr>
                <w:rFonts w:ascii="Aptos" w:hAnsi="Aptos"/>
                <w:sz w:val="16"/>
                <w:szCs w:val="16"/>
              </w:rPr>
              <w:t>chimico/biologici (rif. Norma EN 374)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4ECA4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Semimaschera facciale (EN 143) 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75A93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Indumenti di protezione (EN 13034)</w:t>
            </w:r>
          </w:p>
          <w:p w14:paraId="56AA6AC7" w14:textId="77777777" w:rsidR="00DB3E4D" w:rsidRDefault="00236834">
            <w:r>
              <w:rPr>
                <w:rFonts w:ascii="Aptos" w:hAnsi="Aptos"/>
                <w:sz w:val="16"/>
                <w:szCs w:val="16"/>
              </w:rPr>
              <w:t xml:space="preserve"> Calzature (EN 20345)</w:t>
            </w:r>
          </w:p>
        </w:tc>
      </w:tr>
    </w:tbl>
    <w:p w14:paraId="45319198" w14:textId="77777777" w:rsidR="00DB3E4D" w:rsidRDefault="00DB3E4D"/>
    <w:sectPr w:rsidR="00DB3E4D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DA117" w14:textId="77777777" w:rsidR="00000000" w:rsidRDefault="00236834">
      <w:r>
        <w:separator/>
      </w:r>
    </w:p>
  </w:endnote>
  <w:endnote w:type="continuationSeparator" w:id="0">
    <w:p w14:paraId="21A22E96" w14:textId="77777777" w:rsidR="00000000" w:rsidRDefault="00236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B5E52" w14:textId="77777777" w:rsidR="00000000" w:rsidRDefault="00236834">
      <w:r>
        <w:rPr>
          <w:color w:val="000000"/>
        </w:rPr>
        <w:separator/>
      </w:r>
    </w:p>
  </w:footnote>
  <w:footnote w:type="continuationSeparator" w:id="0">
    <w:p w14:paraId="77D6ABEC" w14:textId="77777777" w:rsidR="00000000" w:rsidRDefault="00236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B3E4D"/>
    <w:rsid w:val="00236834"/>
    <w:rsid w:val="00DB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275EF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